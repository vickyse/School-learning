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178ED" w14:textId="77777777" w:rsidR="00722002" w:rsidRDefault="00722002" w:rsidP="00722002">
      <w:pPr>
        <w:pStyle w:val="Default"/>
      </w:pPr>
    </w:p>
    <w:p w14:paraId="7B391195" w14:textId="77777777" w:rsidR="00722002" w:rsidRDefault="00722002" w:rsidP="00722002">
      <w:pPr>
        <w:pStyle w:val="Default"/>
        <w:rPr>
          <w:sz w:val="48"/>
          <w:szCs w:val="48"/>
        </w:rPr>
      </w:pPr>
      <w:r>
        <w:t xml:space="preserve"> </w:t>
      </w:r>
      <w:r>
        <w:rPr>
          <w:sz w:val="48"/>
          <w:szCs w:val="48"/>
        </w:rPr>
        <w:t xml:space="preserve">INFS3200 Advanced Database System </w:t>
      </w:r>
    </w:p>
    <w:p w14:paraId="57647A23" w14:textId="5EFFD822" w:rsidR="00722002" w:rsidRDefault="00722002" w:rsidP="00722002">
      <w:pPr>
        <w:pStyle w:val="Default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Assignment </w:t>
      </w:r>
      <w:r>
        <w:rPr>
          <w:sz w:val="48"/>
          <w:szCs w:val="48"/>
        </w:rPr>
        <w:t>2</w:t>
      </w:r>
    </w:p>
    <w:p w14:paraId="44AE780A" w14:textId="4F3939B0" w:rsidR="00722002" w:rsidRDefault="00722002" w:rsidP="00722002">
      <w:pPr>
        <w:pStyle w:val="Default"/>
        <w:jc w:val="center"/>
        <w:rPr>
          <w:sz w:val="36"/>
          <w:szCs w:val="36"/>
        </w:rPr>
      </w:pPr>
      <w:r>
        <w:rPr>
          <w:sz w:val="36"/>
          <w:szCs w:val="36"/>
        </w:rPr>
        <w:t>Student Name: Wei-Ting, Hong</w:t>
      </w:r>
    </w:p>
    <w:p w14:paraId="4B1EAC47" w14:textId="744003FA" w:rsidR="00655B56" w:rsidRDefault="00722002" w:rsidP="00722002">
      <w:pPr>
        <w:jc w:val="center"/>
        <w:rPr>
          <w:sz w:val="36"/>
          <w:szCs w:val="36"/>
        </w:rPr>
      </w:pPr>
      <w:r>
        <w:rPr>
          <w:sz w:val="36"/>
          <w:szCs w:val="36"/>
        </w:rPr>
        <w:t>Student Number: 47523483</w:t>
      </w:r>
    </w:p>
    <w:p w14:paraId="6C2727FE" w14:textId="18626609" w:rsidR="00722002" w:rsidRDefault="00722002" w:rsidP="00722002">
      <w:pPr>
        <w:rPr>
          <w:sz w:val="36"/>
          <w:szCs w:val="36"/>
        </w:rPr>
      </w:pPr>
      <w:r>
        <w:rPr>
          <w:sz w:val="36"/>
          <w:szCs w:val="36"/>
        </w:rPr>
        <w:t>Task 2.</w:t>
      </w:r>
    </w:p>
    <w:p w14:paraId="6870F082" w14:textId="27D3A09E" w:rsidR="00722002" w:rsidRDefault="00722002" w:rsidP="00722002">
      <w:pPr>
        <w:pStyle w:val="a9"/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In order to</w:t>
      </w:r>
      <w:proofErr w:type="gramEnd"/>
      <w:r>
        <w:rPr>
          <w:sz w:val="28"/>
          <w:szCs w:val="28"/>
        </w:rPr>
        <w:t xml:space="preserve"> separate attributes of raw data into dimension tables appropriately, it should make sense to distribute staff and store information to “staff” table, whereas put PID, BRAND, PRODUCT, UNIT_COST to “product” table. With respect to “</w:t>
      </w:r>
      <w:proofErr w:type="spellStart"/>
      <w:r>
        <w:rPr>
          <w:sz w:val="28"/>
          <w:szCs w:val="28"/>
        </w:rPr>
        <w:t>time_period</w:t>
      </w:r>
      <w:proofErr w:type="spellEnd"/>
      <w:r>
        <w:rPr>
          <w:sz w:val="28"/>
          <w:szCs w:val="28"/>
        </w:rPr>
        <w:t>” table, the attributes are DATE, year, month, and quarter, just like the statement in task sheet. Corresponding to this design structure, we could create dimension tables by the following SQL.</w:t>
      </w:r>
    </w:p>
    <w:p w14:paraId="414113C9" w14:textId="606F8A01" w:rsidR="00722002" w:rsidRDefault="00327A16" w:rsidP="00722002">
      <w:pPr>
        <w:pStyle w:val="a9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0E3995" wp14:editId="469956D1">
            <wp:extent cx="3962400" cy="4190377"/>
            <wp:effectExtent l="0" t="0" r="0" b="635"/>
            <wp:docPr id="1890253683" name="圖片 8" descr="一張含有 文字, 收據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53683" name="圖片 8" descr="一張含有 文字, 收據, 字型, 螢幕擷取畫面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432" cy="424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527F" w14:textId="6F070974" w:rsidR="00693E1B" w:rsidRDefault="00722002" w:rsidP="0072200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2_a. By insert information into dimension table from raw data, the terminal return </w:t>
      </w:r>
      <w:r w:rsidR="00693E1B">
        <w:rPr>
          <w:sz w:val="28"/>
          <w:szCs w:val="28"/>
        </w:rPr>
        <w:t xml:space="preserve">done message with “INSERT 300”. </w:t>
      </w:r>
      <w:r w:rsidR="00327A16">
        <w:rPr>
          <w:sz w:val="28"/>
          <w:szCs w:val="28"/>
        </w:rPr>
        <w:t>Since SID is a primary key, t</w:t>
      </w:r>
      <w:r w:rsidR="00693E1B">
        <w:rPr>
          <w:sz w:val="28"/>
          <w:szCs w:val="28"/>
        </w:rPr>
        <w:t>herefore, we could know there are 300 of employees in total.</w:t>
      </w:r>
    </w:p>
    <w:p w14:paraId="7DC6472B" w14:textId="71B37CCA" w:rsidR="00327A16" w:rsidRDefault="00327A16" w:rsidP="0072200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C74B38" wp14:editId="41F82A22">
            <wp:extent cx="3767667" cy="734391"/>
            <wp:effectExtent l="0" t="0" r="4445" b="2540"/>
            <wp:docPr id="153126586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65869" name="圖片 15312658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77" cy="74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DD9D" w14:textId="77777777" w:rsidR="00574120" w:rsidRDefault="00693E1B" w:rsidP="00722002">
      <w:pPr>
        <w:rPr>
          <w:sz w:val="28"/>
          <w:szCs w:val="28"/>
        </w:rPr>
      </w:pPr>
      <w:r>
        <w:rPr>
          <w:sz w:val="28"/>
          <w:szCs w:val="28"/>
        </w:rPr>
        <w:t xml:space="preserve">2_b. </w:t>
      </w:r>
    </w:p>
    <w:p w14:paraId="02E7C70F" w14:textId="24E05DD1" w:rsidR="00693E1B" w:rsidRDefault="00693E1B" w:rsidP="0072200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9AC6DD" wp14:editId="69B0E2C2">
            <wp:extent cx="3555868" cy="2201333"/>
            <wp:effectExtent l="0" t="0" r="635" b="0"/>
            <wp:docPr id="193307184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71846" name="圖片 19330718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766" cy="23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6E06" w14:textId="2B59497D" w:rsidR="00574120" w:rsidRDefault="00693E1B" w:rsidP="00327A16">
      <w:pPr>
        <w:rPr>
          <w:sz w:val="28"/>
          <w:szCs w:val="28"/>
        </w:rPr>
      </w:pPr>
      <w:r>
        <w:rPr>
          <w:sz w:val="28"/>
          <w:szCs w:val="28"/>
        </w:rPr>
        <w:t>First, we fill up the dimension table related to time by proper SQL. Then do the second SQL to gain the answer specified by task sheet.</w:t>
      </w:r>
    </w:p>
    <w:p w14:paraId="5626CE1D" w14:textId="4BF58D70" w:rsidR="00327A16" w:rsidRDefault="00327A16" w:rsidP="00327A16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574120">
        <w:rPr>
          <w:sz w:val="28"/>
          <w:szCs w:val="28"/>
        </w:rPr>
        <w:t>The following SQL create the specified materialized view. With using sub-query, we could significantly decrease creating time.</w:t>
      </w:r>
    </w:p>
    <w:p w14:paraId="0F0C0DAD" w14:textId="6A85C219" w:rsidR="00574120" w:rsidRDefault="00574120" w:rsidP="00327A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7422CF" wp14:editId="0A0B6CA3">
            <wp:extent cx="5325110" cy="1752600"/>
            <wp:effectExtent l="0" t="0" r="0" b="0"/>
            <wp:docPr id="197970404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04045" name="圖片 19797040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466" cy="176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FF00" w14:textId="77777777" w:rsidR="00574120" w:rsidRDefault="00574120" w:rsidP="00327A16">
      <w:pPr>
        <w:rPr>
          <w:sz w:val="28"/>
          <w:szCs w:val="28"/>
        </w:rPr>
      </w:pPr>
    </w:p>
    <w:p w14:paraId="37D0B88D" w14:textId="77777777" w:rsidR="00574120" w:rsidRDefault="00574120" w:rsidP="00327A16">
      <w:pPr>
        <w:rPr>
          <w:sz w:val="28"/>
          <w:szCs w:val="28"/>
        </w:rPr>
      </w:pPr>
    </w:p>
    <w:p w14:paraId="34EB5557" w14:textId="77777777" w:rsidR="00574120" w:rsidRDefault="00574120" w:rsidP="00327A1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 </w:t>
      </w:r>
    </w:p>
    <w:p w14:paraId="32B888A1" w14:textId="7D0B488D" w:rsidR="00574120" w:rsidRDefault="00574120" w:rsidP="00327A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BB87BE" wp14:editId="0F52EE99">
            <wp:extent cx="3294808" cy="3886200"/>
            <wp:effectExtent l="0" t="0" r="0" b="0"/>
            <wp:docPr id="1928836923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36923" name="圖片 19288369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785" cy="396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3E7D" w14:textId="142E46B3" w:rsidR="00F8279B" w:rsidRDefault="00F8279B" w:rsidP="00327A16">
      <w:pPr>
        <w:rPr>
          <w:sz w:val="28"/>
          <w:szCs w:val="28"/>
        </w:rPr>
      </w:pPr>
      <w:r>
        <w:rPr>
          <w:sz w:val="28"/>
          <w:szCs w:val="28"/>
        </w:rPr>
        <w:t>From the SQL above, we can complete the table on task sheet.</w:t>
      </w:r>
    </w:p>
    <w:p w14:paraId="0765DBE0" w14:textId="3E01475D" w:rsidR="00574120" w:rsidRDefault="00F8279B" w:rsidP="00947696">
      <w:pPr>
        <w:jc w:val="center"/>
      </w:pPr>
      <w:r>
        <w:t>The state sales volumes in each quarter of 2021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8279B" w14:paraId="23B16D72" w14:textId="77777777" w:rsidTr="00F8279B">
        <w:tc>
          <w:tcPr>
            <w:tcW w:w="1659" w:type="dxa"/>
          </w:tcPr>
          <w:p w14:paraId="31258096" w14:textId="77777777" w:rsidR="00F8279B" w:rsidRPr="00F8279B" w:rsidRDefault="00F8279B" w:rsidP="00327A16"/>
        </w:tc>
        <w:tc>
          <w:tcPr>
            <w:tcW w:w="1659" w:type="dxa"/>
          </w:tcPr>
          <w:p w14:paraId="06C2CE57" w14:textId="11ABB893" w:rsidR="00F8279B" w:rsidRPr="00F8279B" w:rsidRDefault="00F8279B" w:rsidP="00327A16">
            <w:r w:rsidRPr="00F8279B">
              <w:t>QLD</w:t>
            </w:r>
          </w:p>
        </w:tc>
        <w:tc>
          <w:tcPr>
            <w:tcW w:w="1659" w:type="dxa"/>
          </w:tcPr>
          <w:p w14:paraId="7A729CE5" w14:textId="3D181621" w:rsidR="00F8279B" w:rsidRPr="00F8279B" w:rsidRDefault="00F8279B" w:rsidP="00327A16">
            <w:r w:rsidRPr="00F8279B">
              <w:t>NSW</w:t>
            </w:r>
          </w:p>
        </w:tc>
        <w:tc>
          <w:tcPr>
            <w:tcW w:w="1659" w:type="dxa"/>
          </w:tcPr>
          <w:p w14:paraId="19F9ED5D" w14:textId="3E6B4182" w:rsidR="00F8279B" w:rsidRPr="00F8279B" w:rsidRDefault="00F8279B" w:rsidP="00327A16">
            <w:r w:rsidRPr="00F8279B">
              <w:t>WA</w:t>
            </w:r>
          </w:p>
        </w:tc>
        <w:tc>
          <w:tcPr>
            <w:tcW w:w="1660" w:type="dxa"/>
          </w:tcPr>
          <w:p w14:paraId="2413B91E" w14:textId="7199B39D" w:rsidR="00F8279B" w:rsidRPr="00F8279B" w:rsidRDefault="00F8279B" w:rsidP="00327A16">
            <w:r w:rsidRPr="00F8279B">
              <w:t>SA</w:t>
            </w:r>
          </w:p>
        </w:tc>
      </w:tr>
      <w:tr w:rsidR="00F8279B" w14:paraId="7294ED21" w14:textId="77777777" w:rsidTr="00F8279B">
        <w:tc>
          <w:tcPr>
            <w:tcW w:w="1659" w:type="dxa"/>
          </w:tcPr>
          <w:p w14:paraId="68C07512" w14:textId="7A10CFCB" w:rsidR="00F8279B" w:rsidRPr="00F8279B" w:rsidRDefault="00F8279B" w:rsidP="00327A16">
            <w:r w:rsidRPr="00F8279B">
              <w:t>2021Q1</w:t>
            </w:r>
          </w:p>
        </w:tc>
        <w:tc>
          <w:tcPr>
            <w:tcW w:w="1659" w:type="dxa"/>
          </w:tcPr>
          <w:p w14:paraId="3A581865" w14:textId="20741765" w:rsidR="00F8279B" w:rsidRPr="00F8279B" w:rsidRDefault="00F8279B" w:rsidP="00327A16">
            <w:r w:rsidRPr="00F8279B">
              <w:t>20924501.38</w:t>
            </w:r>
          </w:p>
        </w:tc>
        <w:tc>
          <w:tcPr>
            <w:tcW w:w="1659" w:type="dxa"/>
          </w:tcPr>
          <w:p w14:paraId="60ACA0E6" w14:textId="66D1EEB2" w:rsidR="00F8279B" w:rsidRPr="00F8279B" w:rsidRDefault="00F8279B" w:rsidP="00327A16">
            <w:r w:rsidRPr="00F8279B">
              <w:t>26037045.55</w:t>
            </w:r>
          </w:p>
        </w:tc>
        <w:tc>
          <w:tcPr>
            <w:tcW w:w="1659" w:type="dxa"/>
          </w:tcPr>
          <w:p w14:paraId="59A578F6" w14:textId="3F267232" w:rsidR="00F8279B" w:rsidRPr="00F8279B" w:rsidRDefault="00F8279B" w:rsidP="00327A16">
            <w:r w:rsidRPr="00F8279B">
              <w:t>20320234.71</w:t>
            </w:r>
          </w:p>
        </w:tc>
        <w:tc>
          <w:tcPr>
            <w:tcW w:w="1660" w:type="dxa"/>
          </w:tcPr>
          <w:p w14:paraId="3C1E544D" w14:textId="4246B23B" w:rsidR="00F8279B" w:rsidRPr="00F8279B" w:rsidRDefault="00F8279B" w:rsidP="00327A16">
            <w:r w:rsidRPr="00F8279B">
              <w:t>19581365.01</w:t>
            </w:r>
          </w:p>
        </w:tc>
      </w:tr>
      <w:tr w:rsidR="00F8279B" w14:paraId="3128CDE5" w14:textId="77777777" w:rsidTr="00F8279B">
        <w:tc>
          <w:tcPr>
            <w:tcW w:w="1659" w:type="dxa"/>
          </w:tcPr>
          <w:p w14:paraId="5659FF0D" w14:textId="7C72B9FA" w:rsidR="00F8279B" w:rsidRPr="00F8279B" w:rsidRDefault="00F8279B" w:rsidP="00327A16">
            <w:r w:rsidRPr="00F8279B">
              <w:t>2021Q2</w:t>
            </w:r>
          </w:p>
        </w:tc>
        <w:tc>
          <w:tcPr>
            <w:tcW w:w="1659" w:type="dxa"/>
          </w:tcPr>
          <w:p w14:paraId="559A7D7F" w14:textId="100CE320" w:rsidR="00F8279B" w:rsidRPr="00F8279B" w:rsidRDefault="00F8279B" w:rsidP="00327A16">
            <w:r w:rsidRPr="00F8279B">
              <w:t>20842382.22</w:t>
            </w:r>
          </w:p>
        </w:tc>
        <w:tc>
          <w:tcPr>
            <w:tcW w:w="1659" w:type="dxa"/>
          </w:tcPr>
          <w:p w14:paraId="22CD60EF" w14:textId="7C6ADA33" w:rsidR="00F8279B" w:rsidRPr="00F8279B" w:rsidRDefault="00F8279B" w:rsidP="00327A16">
            <w:r w:rsidRPr="00F8279B">
              <w:t>25667667.60</w:t>
            </w:r>
          </w:p>
        </w:tc>
        <w:tc>
          <w:tcPr>
            <w:tcW w:w="1659" w:type="dxa"/>
          </w:tcPr>
          <w:p w14:paraId="3C0C649A" w14:textId="0E104A06" w:rsidR="00F8279B" w:rsidRPr="00F8279B" w:rsidRDefault="00F8279B" w:rsidP="00327A16">
            <w:r w:rsidRPr="00F8279B">
              <w:t>20754741.12</w:t>
            </w:r>
          </w:p>
        </w:tc>
        <w:tc>
          <w:tcPr>
            <w:tcW w:w="1660" w:type="dxa"/>
          </w:tcPr>
          <w:p w14:paraId="427C2F21" w14:textId="53AB7C0F" w:rsidR="00F8279B" w:rsidRPr="00F8279B" w:rsidRDefault="00F8279B" w:rsidP="00327A16">
            <w:r w:rsidRPr="00F8279B">
              <w:t>21017862.55</w:t>
            </w:r>
          </w:p>
        </w:tc>
      </w:tr>
      <w:tr w:rsidR="00F8279B" w14:paraId="39AF680B" w14:textId="77777777" w:rsidTr="00F8279B">
        <w:tc>
          <w:tcPr>
            <w:tcW w:w="1659" w:type="dxa"/>
          </w:tcPr>
          <w:p w14:paraId="056F99EB" w14:textId="62225570" w:rsidR="00F8279B" w:rsidRPr="00F8279B" w:rsidRDefault="00F8279B" w:rsidP="00327A16">
            <w:r w:rsidRPr="00F8279B">
              <w:t>2021Q3</w:t>
            </w:r>
          </w:p>
        </w:tc>
        <w:tc>
          <w:tcPr>
            <w:tcW w:w="1659" w:type="dxa"/>
          </w:tcPr>
          <w:p w14:paraId="25708A0A" w14:textId="6F69CAAC" w:rsidR="00F8279B" w:rsidRPr="00F8279B" w:rsidRDefault="00F8279B" w:rsidP="00327A16">
            <w:r w:rsidRPr="00F8279B">
              <w:t>21587359.27</w:t>
            </w:r>
          </w:p>
        </w:tc>
        <w:tc>
          <w:tcPr>
            <w:tcW w:w="1659" w:type="dxa"/>
          </w:tcPr>
          <w:p w14:paraId="696C67EA" w14:textId="0D4CCAD0" w:rsidR="00F8279B" w:rsidRPr="00F8279B" w:rsidRDefault="00F8279B" w:rsidP="00327A16">
            <w:r w:rsidRPr="00F8279B">
              <w:t>25889525.07</w:t>
            </w:r>
          </w:p>
        </w:tc>
        <w:tc>
          <w:tcPr>
            <w:tcW w:w="1659" w:type="dxa"/>
          </w:tcPr>
          <w:p w14:paraId="7EDB6461" w14:textId="6A6FF189" w:rsidR="00F8279B" w:rsidRPr="00F8279B" w:rsidRDefault="00F8279B" w:rsidP="00327A16">
            <w:r w:rsidRPr="00F8279B">
              <w:t>20507141.04</w:t>
            </w:r>
          </w:p>
        </w:tc>
        <w:tc>
          <w:tcPr>
            <w:tcW w:w="1660" w:type="dxa"/>
          </w:tcPr>
          <w:p w14:paraId="41A6DE6A" w14:textId="41A1851C" w:rsidR="00F8279B" w:rsidRPr="00F8279B" w:rsidRDefault="00F8279B" w:rsidP="00327A16">
            <w:r w:rsidRPr="00F8279B">
              <w:t>20359894.50</w:t>
            </w:r>
          </w:p>
        </w:tc>
      </w:tr>
      <w:tr w:rsidR="00F8279B" w14:paraId="5C41FEAD" w14:textId="77777777" w:rsidTr="00F8279B">
        <w:tc>
          <w:tcPr>
            <w:tcW w:w="1659" w:type="dxa"/>
          </w:tcPr>
          <w:p w14:paraId="1937382E" w14:textId="4FB86E7F" w:rsidR="00F8279B" w:rsidRPr="00F8279B" w:rsidRDefault="00F8279B" w:rsidP="00327A16">
            <w:r w:rsidRPr="00F8279B">
              <w:t>2021Q4</w:t>
            </w:r>
          </w:p>
        </w:tc>
        <w:tc>
          <w:tcPr>
            <w:tcW w:w="1659" w:type="dxa"/>
          </w:tcPr>
          <w:p w14:paraId="7672E971" w14:textId="6C1D10E0" w:rsidR="00F8279B" w:rsidRPr="00F8279B" w:rsidRDefault="00F8279B" w:rsidP="00F8279B">
            <w:pPr>
              <w:jc w:val="center"/>
            </w:pPr>
            <w:r w:rsidRPr="00F8279B">
              <w:t>20937466.28</w:t>
            </w:r>
          </w:p>
        </w:tc>
        <w:tc>
          <w:tcPr>
            <w:tcW w:w="1659" w:type="dxa"/>
          </w:tcPr>
          <w:p w14:paraId="31727EC0" w14:textId="7BB4D137" w:rsidR="00F8279B" w:rsidRPr="00F8279B" w:rsidRDefault="00F8279B" w:rsidP="00327A16">
            <w:r w:rsidRPr="00F8279B">
              <w:t>26117137.92</w:t>
            </w:r>
          </w:p>
        </w:tc>
        <w:tc>
          <w:tcPr>
            <w:tcW w:w="1659" w:type="dxa"/>
          </w:tcPr>
          <w:p w14:paraId="10755868" w14:textId="6B908914" w:rsidR="00F8279B" w:rsidRPr="00F8279B" w:rsidRDefault="00F8279B" w:rsidP="00327A16">
            <w:r w:rsidRPr="00F8279B">
              <w:t>21030189.50</w:t>
            </w:r>
          </w:p>
        </w:tc>
        <w:tc>
          <w:tcPr>
            <w:tcW w:w="1660" w:type="dxa"/>
          </w:tcPr>
          <w:p w14:paraId="00CD3A4B" w14:textId="75C3E573" w:rsidR="00F8279B" w:rsidRPr="00F8279B" w:rsidRDefault="00F8279B" w:rsidP="00327A16">
            <w:r w:rsidRPr="00F8279B">
              <w:t>20446106.13</w:t>
            </w:r>
          </w:p>
        </w:tc>
      </w:tr>
    </w:tbl>
    <w:p w14:paraId="0EEFFE1D" w14:textId="77777777" w:rsidR="00F8279B" w:rsidRDefault="00F8279B" w:rsidP="00327A16">
      <w:pPr>
        <w:rPr>
          <w:sz w:val="28"/>
          <w:szCs w:val="28"/>
        </w:rPr>
      </w:pPr>
    </w:p>
    <w:p w14:paraId="0A0D58EA" w14:textId="55AD9CB2" w:rsidR="00F8279B" w:rsidRDefault="00F8279B" w:rsidP="00327A16">
      <w:pPr>
        <w:rPr>
          <w:sz w:val="28"/>
          <w:szCs w:val="28"/>
        </w:rPr>
      </w:pPr>
      <w:r>
        <w:rPr>
          <w:sz w:val="28"/>
          <w:szCs w:val="28"/>
        </w:rPr>
        <w:t>And for the second table:</w:t>
      </w:r>
    </w:p>
    <w:p w14:paraId="2CB5C6B5" w14:textId="77A74DD4" w:rsidR="00F8279B" w:rsidRDefault="00F8279B" w:rsidP="00327A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8E67E1" wp14:editId="236C5437">
            <wp:extent cx="3407313" cy="1642534"/>
            <wp:effectExtent l="0" t="0" r="0" b="0"/>
            <wp:docPr id="1578072838" name="圖片 11" descr="一張含有 文字, 字型, 白色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72838" name="圖片 11" descr="一張含有 文字, 字型, 白色, 收據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089" cy="166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861A4BD" wp14:editId="2DE5E3C7">
            <wp:extent cx="1876113" cy="2641600"/>
            <wp:effectExtent l="0" t="0" r="3810" b="0"/>
            <wp:docPr id="45535822" name="圖片 12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5822" name="圖片 12" descr="一張含有 文字, 字型, 螢幕擷取畫面, 數字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728" cy="27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2E31" w14:textId="6F16259C" w:rsidR="00F8279B" w:rsidRDefault="00F8279B" w:rsidP="00947696">
      <w:pPr>
        <w:jc w:val="center"/>
      </w:pPr>
      <w:r>
        <w:t>The state sales volumes in each year</w:t>
      </w:r>
      <w:r>
        <w:t>.</w:t>
      </w:r>
    </w:p>
    <w:tbl>
      <w:tblPr>
        <w:tblStyle w:val="ae"/>
        <w:tblW w:w="8359" w:type="dxa"/>
        <w:tblLook w:val="04A0" w:firstRow="1" w:lastRow="0" w:firstColumn="1" w:lastColumn="0" w:noHBand="0" w:noVBand="1"/>
      </w:tblPr>
      <w:tblGrid>
        <w:gridCol w:w="978"/>
        <w:gridCol w:w="1792"/>
        <w:gridCol w:w="1942"/>
        <w:gridCol w:w="1792"/>
        <w:gridCol w:w="1855"/>
      </w:tblGrid>
      <w:tr w:rsidR="00901DCB" w14:paraId="15989DD0" w14:textId="77777777" w:rsidTr="00947696">
        <w:tc>
          <w:tcPr>
            <w:tcW w:w="978" w:type="dxa"/>
          </w:tcPr>
          <w:p w14:paraId="562C0A10" w14:textId="77777777" w:rsidR="00901DCB" w:rsidRDefault="00901DCB" w:rsidP="00327A16">
            <w:pPr>
              <w:rPr>
                <w:sz w:val="28"/>
                <w:szCs w:val="28"/>
              </w:rPr>
            </w:pPr>
          </w:p>
        </w:tc>
        <w:tc>
          <w:tcPr>
            <w:tcW w:w="1792" w:type="dxa"/>
          </w:tcPr>
          <w:p w14:paraId="728AF44E" w14:textId="1CA33BCF" w:rsidR="00901DCB" w:rsidRDefault="00901DCB" w:rsidP="00327A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QLD</w:t>
            </w:r>
          </w:p>
        </w:tc>
        <w:tc>
          <w:tcPr>
            <w:tcW w:w="1942" w:type="dxa"/>
          </w:tcPr>
          <w:p w14:paraId="57CB5523" w14:textId="15778897" w:rsidR="00901DCB" w:rsidRDefault="00901DCB" w:rsidP="00327A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NSW</w:t>
            </w:r>
          </w:p>
        </w:tc>
        <w:tc>
          <w:tcPr>
            <w:tcW w:w="1792" w:type="dxa"/>
          </w:tcPr>
          <w:p w14:paraId="2E8E02D9" w14:textId="4A82F9B4" w:rsidR="00901DCB" w:rsidRDefault="00901DCB" w:rsidP="00327A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</w:t>
            </w:r>
          </w:p>
        </w:tc>
        <w:tc>
          <w:tcPr>
            <w:tcW w:w="1855" w:type="dxa"/>
          </w:tcPr>
          <w:p w14:paraId="190FFE39" w14:textId="59D4E4C3" w:rsidR="00901DCB" w:rsidRDefault="00901DCB" w:rsidP="00327A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</w:t>
            </w:r>
          </w:p>
        </w:tc>
      </w:tr>
      <w:tr w:rsidR="00901DCB" w14:paraId="4144B59B" w14:textId="77777777" w:rsidTr="00947696">
        <w:tc>
          <w:tcPr>
            <w:tcW w:w="978" w:type="dxa"/>
          </w:tcPr>
          <w:p w14:paraId="1AEAE485" w14:textId="5ED66DD8" w:rsidR="00901DCB" w:rsidRDefault="00901DCB" w:rsidP="00327A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</w:p>
        </w:tc>
        <w:tc>
          <w:tcPr>
            <w:tcW w:w="1792" w:type="dxa"/>
          </w:tcPr>
          <w:p w14:paraId="404D7F62" w14:textId="4682B8A7" w:rsidR="00901DCB" w:rsidRDefault="00901DCB" w:rsidP="00901DCB">
            <w:pPr>
              <w:jc w:val="center"/>
              <w:rPr>
                <w:sz w:val="28"/>
                <w:szCs w:val="28"/>
              </w:rPr>
            </w:pPr>
            <w:r w:rsidRPr="00901DCB">
              <w:rPr>
                <w:sz w:val="28"/>
                <w:szCs w:val="28"/>
              </w:rPr>
              <w:t>84291709.15</w:t>
            </w:r>
          </w:p>
        </w:tc>
        <w:tc>
          <w:tcPr>
            <w:tcW w:w="1942" w:type="dxa"/>
          </w:tcPr>
          <w:p w14:paraId="781CADDC" w14:textId="145509EA" w:rsidR="00901DCB" w:rsidRDefault="00901DCB" w:rsidP="00327A16">
            <w:pPr>
              <w:rPr>
                <w:sz w:val="28"/>
                <w:szCs w:val="28"/>
              </w:rPr>
            </w:pPr>
            <w:r w:rsidRPr="00901DCB">
              <w:rPr>
                <w:sz w:val="28"/>
                <w:szCs w:val="28"/>
              </w:rPr>
              <w:t>103711376.14</w:t>
            </w:r>
          </w:p>
        </w:tc>
        <w:tc>
          <w:tcPr>
            <w:tcW w:w="1792" w:type="dxa"/>
          </w:tcPr>
          <w:p w14:paraId="7F46DA43" w14:textId="0E0B31E8" w:rsidR="00901DCB" w:rsidRDefault="00901DCB" w:rsidP="00327A16">
            <w:pPr>
              <w:rPr>
                <w:sz w:val="28"/>
                <w:szCs w:val="28"/>
              </w:rPr>
            </w:pPr>
            <w:r w:rsidRPr="00901DCB">
              <w:rPr>
                <w:sz w:val="28"/>
                <w:szCs w:val="28"/>
              </w:rPr>
              <w:t>82612306.37</w:t>
            </w:r>
          </w:p>
        </w:tc>
        <w:tc>
          <w:tcPr>
            <w:tcW w:w="1855" w:type="dxa"/>
          </w:tcPr>
          <w:p w14:paraId="5C303A98" w14:textId="4BF908ED" w:rsidR="00901DCB" w:rsidRDefault="00901DCB" w:rsidP="00327A16">
            <w:pPr>
              <w:rPr>
                <w:sz w:val="28"/>
                <w:szCs w:val="28"/>
              </w:rPr>
            </w:pPr>
            <w:r w:rsidRPr="00901DCB">
              <w:rPr>
                <w:sz w:val="28"/>
                <w:szCs w:val="28"/>
              </w:rPr>
              <w:t>81405228.19</w:t>
            </w:r>
          </w:p>
        </w:tc>
      </w:tr>
      <w:tr w:rsidR="00901DCB" w14:paraId="309150F7" w14:textId="77777777" w:rsidTr="00947696">
        <w:tc>
          <w:tcPr>
            <w:tcW w:w="978" w:type="dxa"/>
          </w:tcPr>
          <w:p w14:paraId="03F7D3BA" w14:textId="28563939" w:rsidR="00901DCB" w:rsidRDefault="00901DCB" w:rsidP="00327A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2022</w:t>
            </w:r>
          </w:p>
        </w:tc>
        <w:tc>
          <w:tcPr>
            <w:tcW w:w="1792" w:type="dxa"/>
          </w:tcPr>
          <w:p w14:paraId="558246EF" w14:textId="330BE533" w:rsidR="00901DCB" w:rsidRDefault="00901DCB" w:rsidP="00327A16">
            <w:pPr>
              <w:rPr>
                <w:sz w:val="28"/>
                <w:szCs w:val="28"/>
              </w:rPr>
            </w:pPr>
            <w:r w:rsidRPr="00901DCB">
              <w:rPr>
                <w:sz w:val="28"/>
                <w:szCs w:val="28"/>
              </w:rPr>
              <w:t>83071386.73</w:t>
            </w:r>
          </w:p>
        </w:tc>
        <w:tc>
          <w:tcPr>
            <w:tcW w:w="1942" w:type="dxa"/>
          </w:tcPr>
          <w:p w14:paraId="01E819CB" w14:textId="304A4D82" w:rsidR="00901DCB" w:rsidRDefault="00901DCB" w:rsidP="00327A16">
            <w:pPr>
              <w:rPr>
                <w:sz w:val="28"/>
                <w:szCs w:val="28"/>
              </w:rPr>
            </w:pPr>
            <w:r w:rsidRPr="00901DCB">
              <w:rPr>
                <w:sz w:val="28"/>
                <w:szCs w:val="28"/>
              </w:rPr>
              <w:t>101622087.94</w:t>
            </w:r>
          </w:p>
        </w:tc>
        <w:tc>
          <w:tcPr>
            <w:tcW w:w="1792" w:type="dxa"/>
          </w:tcPr>
          <w:p w14:paraId="4032217D" w14:textId="117BE4EF" w:rsidR="00901DCB" w:rsidRDefault="00901DCB" w:rsidP="00327A16">
            <w:pPr>
              <w:rPr>
                <w:sz w:val="28"/>
                <w:szCs w:val="28"/>
              </w:rPr>
            </w:pPr>
            <w:r w:rsidRPr="00901DCB">
              <w:rPr>
                <w:sz w:val="28"/>
                <w:szCs w:val="28"/>
              </w:rPr>
              <w:t>85057870.77</w:t>
            </w:r>
          </w:p>
        </w:tc>
        <w:tc>
          <w:tcPr>
            <w:tcW w:w="1855" w:type="dxa"/>
          </w:tcPr>
          <w:p w14:paraId="5E3BA0B6" w14:textId="38F3665A" w:rsidR="00901DCB" w:rsidRDefault="00901DCB" w:rsidP="00327A16">
            <w:pPr>
              <w:rPr>
                <w:sz w:val="28"/>
                <w:szCs w:val="28"/>
              </w:rPr>
            </w:pPr>
            <w:r w:rsidRPr="00901DCB">
              <w:rPr>
                <w:sz w:val="28"/>
                <w:szCs w:val="28"/>
              </w:rPr>
              <w:t>81780959.56</w:t>
            </w:r>
          </w:p>
        </w:tc>
      </w:tr>
      <w:tr w:rsidR="00901DCB" w14:paraId="75EF241F" w14:textId="77777777" w:rsidTr="00947696">
        <w:tc>
          <w:tcPr>
            <w:tcW w:w="978" w:type="dxa"/>
          </w:tcPr>
          <w:p w14:paraId="51DBEE51" w14:textId="273A29F9" w:rsidR="00901DCB" w:rsidRDefault="00901DCB" w:rsidP="00327A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2023</w:t>
            </w:r>
          </w:p>
        </w:tc>
        <w:tc>
          <w:tcPr>
            <w:tcW w:w="1792" w:type="dxa"/>
          </w:tcPr>
          <w:p w14:paraId="7D528A6A" w14:textId="23DEEBCF" w:rsidR="00901DCB" w:rsidRDefault="00901DCB" w:rsidP="00327A16">
            <w:pPr>
              <w:rPr>
                <w:sz w:val="28"/>
                <w:szCs w:val="28"/>
              </w:rPr>
            </w:pPr>
            <w:r w:rsidRPr="00901DCB">
              <w:rPr>
                <w:sz w:val="28"/>
                <w:szCs w:val="28"/>
              </w:rPr>
              <w:t>39502809.73</w:t>
            </w:r>
          </w:p>
        </w:tc>
        <w:tc>
          <w:tcPr>
            <w:tcW w:w="1942" w:type="dxa"/>
          </w:tcPr>
          <w:p w14:paraId="62950169" w14:textId="44748380" w:rsidR="00901DCB" w:rsidRDefault="00901DCB" w:rsidP="00327A16">
            <w:pPr>
              <w:rPr>
                <w:sz w:val="28"/>
                <w:szCs w:val="28"/>
              </w:rPr>
            </w:pPr>
            <w:r w:rsidRPr="00901DCB">
              <w:rPr>
                <w:sz w:val="28"/>
                <w:szCs w:val="28"/>
              </w:rPr>
              <w:t>51093461.84</w:t>
            </w:r>
          </w:p>
        </w:tc>
        <w:tc>
          <w:tcPr>
            <w:tcW w:w="1792" w:type="dxa"/>
          </w:tcPr>
          <w:p w14:paraId="0964118F" w14:textId="7F9845F4" w:rsidR="00901DCB" w:rsidRDefault="00901DCB" w:rsidP="00327A16">
            <w:pPr>
              <w:rPr>
                <w:sz w:val="28"/>
                <w:szCs w:val="28"/>
              </w:rPr>
            </w:pPr>
            <w:r w:rsidRPr="00901DCB">
              <w:rPr>
                <w:sz w:val="28"/>
                <w:szCs w:val="28"/>
              </w:rPr>
              <w:t>41190927.48</w:t>
            </w:r>
          </w:p>
        </w:tc>
        <w:tc>
          <w:tcPr>
            <w:tcW w:w="1855" w:type="dxa"/>
          </w:tcPr>
          <w:p w14:paraId="5F024A74" w14:textId="74A1CAF3" w:rsidR="00901DCB" w:rsidRDefault="00901DCB" w:rsidP="00327A16">
            <w:pPr>
              <w:rPr>
                <w:sz w:val="28"/>
                <w:szCs w:val="28"/>
              </w:rPr>
            </w:pPr>
            <w:r w:rsidRPr="00901DCB">
              <w:rPr>
                <w:sz w:val="28"/>
                <w:szCs w:val="28"/>
              </w:rPr>
              <w:t>39806645.50</w:t>
            </w:r>
          </w:p>
        </w:tc>
      </w:tr>
    </w:tbl>
    <w:p w14:paraId="09DAD5D1" w14:textId="7A308B5C" w:rsidR="00F8279B" w:rsidRDefault="00F8279B" w:rsidP="00947696">
      <w:pPr>
        <w:tabs>
          <w:tab w:val="left" w:pos="2400"/>
        </w:tabs>
        <w:jc w:val="both"/>
        <w:rPr>
          <w:sz w:val="28"/>
          <w:szCs w:val="28"/>
        </w:rPr>
      </w:pPr>
    </w:p>
    <w:p w14:paraId="687D9ECA" w14:textId="3992D80A" w:rsidR="00947696" w:rsidRDefault="00947696" w:rsidP="00947696">
      <w:pPr>
        <w:tabs>
          <w:tab w:val="left" w:pos="240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5_a. The SQL of the </w:t>
      </w:r>
      <w:proofErr w:type="spellStart"/>
      <w:r w:rsidRPr="00947696">
        <w:rPr>
          <w:sz w:val="28"/>
          <w:szCs w:val="28"/>
        </w:rPr>
        <w:t>materiali</w:t>
      </w:r>
      <w:r>
        <w:rPr>
          <w:sz w:val="28"/>
          <w:szCs w:val="28"/>
        </w:rPr>
        <w:t>s</w:t>
      </w:r>
      <w:r w:rsidRPr="00947696">
        <w:rPr>
          <w:sz w:val="28"/>
          <w:szCs w:val="28"/>
        </w:rPr>
        <w:t>ed</w:t>
      </w:r>
      <w:proofErr w:type="spellEnd"/>
      <w:r w:rsidRPr="00947696">
        <w:rPr>
          <w:sz w:val="28"/>
          <w:szCs w:val="28"/>
        </w:rPr>
        <w:t xml:space="preserve"> view </w:t>
      </w:r>
      <w:r>
        <w:rPr>
          <w:sz w:val="28"/>
          <w:szCs w:val="28"/>
        </w:rPr>
        <w:t>“</w:t>
      </w:r>
      <w:proofErr w:type="spellStart"/>
      <w:r w:rsidRPr="00947696">
        <w:rPr>
          <w:sz w:val="28"/>
          <w:szCs w:val="28"/>
        </w:rPr>
        <w:t>Sales_Product_Staff</w:t>
      </w:r>
      <w:proofErr w:type="spellEnd"/>
      <w:r>
        <w:rPr>
          <w:sz w:val="28"/>
          <w:szCs w:val="28"/>
        </w:rPr>
        <w:t xml:space="preserve">” should be </w:t>
      </w:r>
      <w:proofErr w:type="spellStart"/>
      <w:r>
        <w:rPr>
          <w:sz w:val="28"/>
          <w:szCs w:val="28"/>
        </w:rPr>
        <w:t>beloew</w:t>
      </w:r>
      <w:proofErr w:type="spellEnd"/>
      <w:r>
        <w:rPr>
          <w:sz w:val="28"/>
          <w:szCs w:val="28"/>
        </w:rPr>
        <w:t>.</w:t>
      </w:r>
    </w:p>
    <w:p w14:paraId="25ABC657" w14:textId="7CD8937E" w:rsidR="00947696" w:rsidRDefault="00947696" w:rsidP="00947696">
      <w:pPr>
        <w:tabs>
          <w:tab w:val="left" w:pos="240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9F527F" wp14:editId="5B8C3BFB">
            <wp:extent cx="5274310" cy="897467"/>
            <wp:effectExtent l="0" t="0" r="0" b="4445"/>
            <wp:docPr id="1047313958" name="圖片 13" descr="一張含有 文字, 字型, 白色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13958" name="圖片 13" descr="一張含有 文字, 字型, 白色, 收據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098" cy="91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E276" w14:textId="7CEC9394" w:rsidR="00947696" w:rsidRDefault="00947696" w:rsidP="00947696">
      <w:pPr>
        <w:tabs>
          <w:tab w:val="left" w:pos="2400"/>
        </w:tabs>
        <w:jc w:val="both"/>
        <w:rPr>
          <w:sz w:val="28"/>
          <w:szCs w:val="28"/>
        </w:rPr>
      </w:pPr>
      <w:r>
        <w:rPr>
          <w:sz w:val="28"/>
          <w:szCs w:val="28"/>
        </w:rPr>
        <w:t>By creating specified view and select all data on it, we could obtain the answer.</w:t>
      </w:r>
    </w:p>
    <w:p w14:paraId="1824DFEB" w14:textId="63E8B3FF" w:rsidR="00947696" w:rsidRPr="00F8279B" w:rsidRDefault="00947696" w:rsidP="00947696">
      <w:pPr>
        <w:tabs>
          <w:tab w:val="left" w:pos="240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4E3080" wp14:editId="79375A32">
            <wp:extent cx="3022600" cy="1997681"/>
            <wp:effectExtent l="0" t="0" r="0" b="0"/>
            <wp:docPr id="543338325" name="圖片 14" descr="一張含有 文字, 收據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38325" name="圖片 14" descr="一張含有 文字, 收據, 字型, 螢幕擷取畫面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406" cy="205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696" w:rsidRPr="00F8279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268A9"/>
    <w:multiLevelType w:val="hybridMultilevel"/>
    <w:tmpl w:val="0CE62C3A"/>
    <w:lvl w:ilvl="0" w:tplc="9022CF0E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D140BCB"/>
    <w:multiLevelType w:val="hybridMultilevel"/>
    <w:tmpl w:val="B13028DA"/>
    <w:lvl w:ilvl="0" w:tplc="EF4E2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28194375">
    <w:abstractNumId w:val="0"/>
  </w:num>
  <w:num w:numId="2" w16cid:durableId="1673677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002"/>
    <w:rsid w:val="00011283"/>
    <w:rsid w:val="00034C74"/>
    <w:rsid w:val="000C5281"/>
    <w:rsid w:val="00171F7F"/>
    <w:rsid w:val="00327A16"/>
    <w:rsid w:val="00396047"/>
    <w:rsid w:val="004753B4"/>
    <w:rsid w:val="00574120"/>
    <w:rsid w:val="00574953"/>
    <w:rsid w:val="00587B45"/>
    <w:rsid w:val="005A040D"/>
    <w:rsid w:val="006301CE"/>
    <w:rsid w:val="00655B56"/>
    <w:rsid w:val="00693E1B"/>
    <w:rsid w:val="006E7DFA"/>
    <w:rsid w:val="00722002"/>
    <w:rsid w:val="00843BCE"/>
    <w:rsid w:val="008743DB"/>
    <w:rsid w:val="00901DCB"/>
    <w:rsid w:val="00947696"/>
    <w:rsid w:val="00951892"/>
    <w:rsid w:val="00994015"/>
    <w:rsid w:val="009B3DFD"/>
    <w:rsid w:val="00AB1167"/>
    <w:rsid w:val="00AC46AC"/>
    <w:rsid w:val="00E61D2F"/>
    <w:rsid w:val="00E66E3B"/>
    <w:rsid w:val="00F045B6"/>
    <w:rsid w:val="00F82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AEA955"/>
  <w15:chartTrackingRefBased/>
  <w15:docId w15:val="{14EF9AD1-E31A-5244-BCE9-8E872CC79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2200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20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200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200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20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200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200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200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200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2200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220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72200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220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2200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2200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2200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2200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2200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2200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220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200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2200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220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2200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2200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2200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220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2200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22002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722002"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</w:rPr>
  </w:style>
  <w:style w:type="table" w:styleId="ae">
    <w:name w:val="Table Grid"/>
    <w:basedOn w:val="a1"/>
    <w:uiPriority w:val="39"/>
    <w:rsid w:val="00F827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2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.~WRD0000</Template>
  <TotalTime>30</TotalTime>
  <Pages>4</Pages>
  <Words>270</Words>
  <Characters>1544</Characters>
  <Application>Microsoft Office Word</Application>
  <DocSecurity>0</DocSecurity>
  <Lines>12</Lines>
  <Paragraphs>3</Paragraphs>
  <ScaleCrop>false</ScaleCrop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Wei-Ting Hong</dc:creator>
  <cp:keywords/>
  <dc:description/>
  <cp:lastModifiedBy>Wei-Ting Hong</cp:lastModifiedBy>
  <cp:revision>2</cp:revision>
  <dcterms:created xsi:type="dcterms:W3CDTF">2024-05-16T15:33:00Z</dcterms:created>
  <dcterms:modified xsi:type="dcterms:W3CDTF">2024-05-17T01:33:00Z</dcterms:modified>
</cp:coreProperties>
</file>